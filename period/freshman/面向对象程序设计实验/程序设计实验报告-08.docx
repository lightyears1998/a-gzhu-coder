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C1B" w:rsidRDefault="007E4348" w:rsidP="00444C1B">
      <w:pPr>
        <w:pStyle w:val="a4"/>
      </w:pPr>
      <w:r>
        <w:rPr>
          <w:rFonts w:hint="eastAsia"/>
        </w:rPr>
        <w:t>广州大学学生实验报告</w:t>
      </w:r>
    </w:p>
    <w:p w:rsidR="00F21B36" w:rsidRPr="006F54AB" w:rsidRDefault="00F21B36" w:rsidP="00F21B36">
      <w:pPr>
        <w:jc w:val="right"/>
      </w:pPr>
      <w:r w:rsidRPr="006F54AB">
        <w:fldChar w:fldCharType="begin"/>
      </w:r>
      <w:r w:rsidRPr="006F54AB">
        <w:instrText xml:space="preserve"> </w:instrText>
      </w:r>
      <w:r w:rsidRPr="006F54AB">
        <w:rPr>
          <w:rFonts w:hint="eastAsia"/>
        </w:rPr>
        <w:instrText>CREATEDATE  \@ "yyyy'年'M'月'd'日'"  \* MERGEFORMAT</w:instrText>
      </w:r>
      <w:r w:rsidRPr="006F54AB">
        <w:instrText xml:space="preserve"> </w:instrText>
      </w:r>
      <w:r w:rsidRPr="006F54AB">
        <w:fldChar w:fldCharType="separate"/>
      </w:r>
      <w:r w:rsidR="005F1959">
        <w:rPr>
          <w:noProof/>
        </w:rPr>
        <w:t>2018年6月6日</w:t>
      </w:r>
      <w:r w:rsidRPr="006F54AB">
        <w:fldChar w:fldCharType="end"/>
      </w:r>
    </w:p>
    <w:p w:rsidR="007E4348" w:rsidRDefault="007E4348">
      <w:pPr>
        <w:rPr>
          <w:sz w:val="24"/>
          <w:szCs w:val="24"/>
        </w:rPr>
      </w:pPr>
      <w:r w:rsidRPr="00444C1B">
        <w:rPr>
          <w:rFonts w:hint="eastAsia"/>
          <w:b/>
          <w:sz w:val="24"/>
          <w:szCs w:val="24"/>
        </w:rPr>
        <w:t>开课学院及实验室：</w:t>
      </w:r>
      <w:r w:rsidRPr="00444C1B">
        <w:rPr>
          <w:rFonts w:hint="eastAsia"/>
          <w:sz w:val="24"/>
          <w:szCs w:val="24"/>
        </w:rPr>
        <w:t>计算机科学与工程实验室</w:t>
      </w:r>
      <w:proofErr w:type="gramStart"/>
      <w:r w:rsidRPr="00444C1B">
        <w:rPr>
          <w:rFonts w:hint="eastAsia"/>
          <w:sz w:val="24"/>
          <w:szCs w:val="24"/>
        </w:rPr>
        <w:t>电子楼</w:t>
      </w:r>
      <w:proofErr w:type="gramEnd"/>
      <w:r w:rsidRPr="00444C1B">
        <w:rPr>
          <w:rFonts w:hint="eastAsia"/>
          <w:sz w:val="24"/>
          <w:szCs w:val="24"/>
        </w:rPr>
        <w:t>412A室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1030"/>
        <w:gridCol w:w="1181"/>
        <w:gridCol w:w="1333"/>
        <w:gridCol w:w="709"/>
        <w:gridCol w:w="567"/>
        <w:gridCol w:w="567"/>
        <w:gridCol w:w="724"/>
        <w:gridCol w:w="1481"/>
      </w:tblGrid>
      <w:tr w:rsidR="00257445" w:rsidTr="00257445">
        <w:tc>
          <w:tcPr>
            <w:tcW w:w="704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学院</w:t>
            </w:r>
          </w:p>
        </w:tc>
        <w:tc>
          <w:tcPr>
            <w:tcW w:w="1030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计算机</w:t>
            </w:r>
          </w:p>
        </w:tc>
        <w:tc>
          <w:tcPr>
            <w:tcW w:w="1181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专业班级</w:t>
            </w:r>
          </w:p>
        </w:tc>
        <w:tc>
          <w:tcPr>
            <w:tcW w:w="1333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软件171</w:t>
            </w:r>
          </w:p>
        </w:tc>
        <w:tc>
          <w:tcPr>
            <w:tcW w:w="709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1134" w:type="dxa"/>
            <w:gridSpan w:val="2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谢金宏</w:t>
            </w:r>
          </w:p>
        </w:tc>
        <w:tc>
          <w:tcPr>
            <w:tcW w:w="724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481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1706300001</w:t>
            </w:r>
          </w:p>
        </w:tc>
      </w:tr>
      <w:tr w:rsidR="00257445" w:rsidTr="00257445">
        <w:tc>
          <w:tcPr>
            <w:tcW w:w="1734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实验课程名称</w:t>
            </w:r>
          </w:p>
        </w:tc>
        <w:tc>
          <w:tcPr>
            <w:tcW w:w="3790" w:type="dxa"/>
            <w:gridSpan w:val="4"/>
          </w:tcPr>
          <w:p w:rsidR="00257445" w:rsidRDefault="00962639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面向对象程序设计实验</w:t>
            </w:r>
          </w:p>
        </w:tc>
        <w:tc>
          <w:tcPr>
            <w:tcW w:w="1291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成绩</w:t>
            </w:r>
          </w:p>
        </w:tc>
        <w:tc>
          <w:tcPr>
            <w:tcW w:w="1481" w:type="dxa"/>
          </w:tcPr>
          <w:p w:rsidR="00257445" w:rsidRDefault="00257445">
            <w:pPr>
              <w:rPr>
                <w:sz w:val="24"/>
                <w:szCs w:val="24"/>
              </w:rPr>
            </w:pPr>
          </w:p>
        </w:tc>
      </w:tr>
      <w:tr w:rsidR="00257445" w:rsidTr="00257445">
        <w:tc>
          <w:tcPr>
            <w:tcW w:w="1734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实验项目名称</w:t>
            </w:r>
          </w:p>
        </w:tc>
        <w:tc>
          <w:tcPr>
            <w:tcW w:w="3790" w:type="dxa"/>
            <w:gridSpan w:val="4"/>
          </w:tcPr>
          <w:p w:rsidR="00257445" w:rsidRDefault="009626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综合应用程序二</w:t>
            </w:r>
          </w:p>
        </w:tc>
        <w:tc>
          <w:tcPr>
            <w:tcW w:w="1291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  <w:tc>
          <w:tcPr>
            <w:tcW w:w="1481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陶文正</w:t>
            </w:r>
            <w:proofErr w:type="gramEnd"/>
          </w:p>
        </w:tc>
      </w:tr>
    </w:tbl>
    <w:p w:rsidR="00310BA7" w:rsidRDefault="0081079B" w:rsidP="00310BA7">
      <w:pPr>
        <w:pStyle w:val="1"/>
      </w:pPr>
      <w:r w:rsidRPr="0081079B">
        <w:rPr>
          <w:rFonts w:hint="eastAsia"/>
        </w:rPr>
        <w:t>实验目的及要求</w:t>
      </w:r>
    </w:p>
    <w:p w:rsidR="00962639" w:rsidRPr="00962639" w:rsidRDefault="00962639" w:rsidP="00962639">
      <w:pPr>
        <w:rPr>
          <w:rFonts w:hint="eastAsia"/>
        </w:rPr>
      </w:pPr>
      <w:r>
        <w:rPr>
          <w:rFonts w:hint="eastAsia"/>
        </w:rPr>
        <w:t>我选择的题目是“简单的计算器模拟”。题目要求模拟一个简单的计算器，实现基本功能。</w:t>
      </w:r>
    </w:p>
    <w:p w:rsidR="0081079B" w:rsidRDefault="0081079B" w:rsidP="0081079B">
      <w:pPr>
        <w:pStyle w:val="1"/>
      </w:pPr>
      <w:r>
        <w:rPr>
          <w:rFonts w:hint="eastAsia"/>
        </w:rPr>
        <w:t>实验设备及平台</w:t>
      </w:r>
    </w:p>
    <w:p w:rsidR="00962639" w:rsidRPr="00962639" w:rsidRDefault="00962639" w:rsidP="00962639">
      <w:pPr>
        <w:rPr>
          <w:rFonts w:hint="eastAsia"/>
        </w:rPr>
      </w:pPr>
      <w:r>
        <w:t>Windows 10, Visual Studio 2017 with MFC</w:t>
      </w:r>
    </w:p>
    <w:p w:rsidR="0081079B" w:rsidRDefault="0081079B" w:rsidP="00962639">
      <w:pPr>
        <w:pStyle w:val="1"/>
      </w:pPr>
      <w:r>
        <w:rPr>
          <w:rFonts w:hint="eastAsia"/>
        </w:rPr>
        <w:t>实验内容及步骤</w:t>
      </w:r>
    </w:p>
    <w:p w:rsidR="00962639" w:rsidRDefault="00962639" w:rsidP="0096263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创建项目</w:t>
      </w:r>
    </w:p>
    <w:p w:rsidR="00962639" w:rsidRDefault="00962639" w:rsidP="00962639">
      <w:pPr>
        <w:pStyle w:val="ab"/>
        <w:keepNext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94F2EF" wp14:editId="516CCD9F">
            <wp:extent cx="5274310" cy="4102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39" w:rsidRDefault="00962639" w:rsidP="00962639">
      <w:pPr>
        <w:pStyle w:val="ac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选择基于对话框的</w:t>
      </w:r>
      <w:r>
        <w:rPr>
          <w:rFonts w:hint="eastAsia"/>
        </w:rPr>
        <w:t>MFC</w:t>
      </w:r>
      <w:r>
        <w:rPr>
          <w:rFonts w:hint="eastAsia"/>
        </w:rPr>
        <w:t>项目</w:t>
      </w:r>
    </w:p>
    <w:p w:rsidR="00962639" w:rsidRDefault="00962639" w:rsidP="0096263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创建窗口布局</w:t>
      </w:r>
    </w:p>
    <w:p w:rsidR="000A13BF" w:rsidRDefault="00962639" w:rsidP="000A13BF">
      <w:pPr>
        <w:pStyle w:val="ab"/>
        <w:keepNext/>
        <w:ind w:left="360" w:firstLineChars="0" w:firstLine="0"/>
      </w:pPr>
      <w:r>
        <w:rPr>
          <w:noProof/>
        </w:rPr>
        <w:drawing>
          <wp:inline distT="0" distB="0" distL="0" distR="0" wp14:anchorId="5CADC6FF" wp14:editId="16103646">
            <wp:extent cx="5274310" cy="26600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39" w:rsidRDefault="000A13BF" w:rsidP="000A13BF">
      <w:pPr>
        <w:pStyle w:val="ac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2</w:t>
      </w:r>
      <w:r>
        <w:fldChar w:fldCharType="end"/>
      </w:r>
      <w:r>
        <w:rPr>
          <w:rFonts w:hint="eastAsia"/>
        </w:rPr>
        <w:t>创建</w:t>
      </w:r>
      <w:r>
        <w:rPr>
          <w:rFonts w:hint="eastAsia"/>
        </w:rPr>
        <w:t>UI</w:t>
      </w:r>
      <w:r>
        <w:rPr>
          <w:rFonts w:hint="eastAsia"/>
        </w:rPr>
        <w:t>布局并修改控件的</w:t>
      </w:r>
      <w:r>
        <w:rPr>
          <w:rFonts w:hint="eastAsia"/>
        </w:rPr>
        <w:t>ID</w:t>
      </w:r>
    </w:p>
    <w:p w:rsidR="00962639" w:rsidRDefault="003F120D" w:rsidP="0096263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映射成员变量</w:t>
      </w:r>
    </w:p>
    <w:p w:rsidR="003F120D" w:rsidRDefault="003F120D" w:rsidP="003F120D">
      <w:pPr>
        <w:pStyle w:val="ab"/>
        <w:keepNext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A33954" wp14:editId="00816D39">
            <wp:extent cx="5274310" cy="3524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0D" w:rsidRDefault="003F120D" w:rsidP="003F120D">
      <w:pPr>
        <w:pStyle w:val="ac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3</w:t>
      </w:r>
      <w:r>
        <w:fldChar w:fldCharType="end"/>
      </w:r>
      <w:r>
        <w:rPr>
          <w:rFonts w:hint="eastAsia"/>
        </w:rPr>
        <w:t>将对话框中的编辑框控件映射为成员变量</w:t>
      </w:r>
    </w:p>
    <w:p w:rsidR="00734D44" w:rsidRDefault="00734D44" w:rsidP="00734D44">
      <w:pPr>
        <w:keepNext/>
      </w:pPr>
      <w:r>
        <w:rPr>
          <w:noProof/>
        </w:rPr>
        <w:drawing>
          <wp:inline distT="0" distB="0" distL="0" distR="0" wp14:anchorId="2CC6F4A7" wp14:editId="5962B4C1">
            <wp:extent cx="5518150" cy="2888624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173" cy="28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44" w:rsidRPr="00734D44" w:rsidRDefault="00734D44" w:rsidP="00734D44">
      <w:pPr>
        <w:pStyle w:val="ac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4</w:t>
      </w:r>
      <w:r>
        <w:fldChar w:fldCharType="end"/>
      </w:r>
      <w:r>
        <w:rPr>
          <w:rFonts w:hint="eastAsia"/>
        </w:rPr>
        <w:t>设置编辑框的默认文本</w:t>
      </w:r>
    </w:p>
    <w:p w:rsidR="000A13BF" w:rsidRDefault="000A13BF" w:rsidP="0096263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为控件添加消息处理函数</w:t>
      </w:r>
    </w:p>
    <w:p w:rsidR="008D3E8B" w:rsidRDefault="00240FE6" w:rsidP="008D3E8B">
      <w:pPr>
        <w:pStyle w:val="ab"/>
        <w:keepNext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EABB2A" wp14:editId="671097E7">
            <wp:extent cx="5274310" cy="2660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0D" w:rsidRDefault="008D3E8B" w:rsidP="008D3E8B">
      <w:pPr>
        <w:pStyle w:val="ac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为数字和符号按钮</w:t>
      </w:r>
      <w:r w:rsidR="00240FE6">
        <w:rPr>
          <w:rFonts w:hint="eastAsia"/>
        </w:rPr>
        <w:t>等</w:t>
      </w:r>
      <w:r>
        <w:rPr>
          <w:rFonts w:hint="eastAsia"/>
        </w:rPr>
        <w:t>添加代码</w:t>
      </w:r>
    </w:p>
    <w:p w:rsidR="008A574C" w:rsidRDefault="00B94AEA" w:rsidP="008A574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编写</w:t>
      </w:r>
      <w:r w:rsidR="00962639">
        <w:rPr>
          <w:rFonts w:hint="eastAsia"/>
        </w:rPr>
        <w:t>计算器类</w:t>
      </w:r>
    </w:p>
    <w:p w:rsidR="00240FE6" w:rsidRDefault="00240FE6" w:rsidP="00240FE6">
      <w:pPr>
        <w:pStyle w:val="ab"/>
        <w:keepNext/>
        <w:ind w:left="360" w:firstLineChars="0" w:firstLine="0"/>
      </w:pPr>
      <w:r>
        <w:rPr>
          <w:noProof/>
        </w:rPr>
        <w:drawing>
          <wp:inline distT="0" distB="0" distL="0" distR="0" wp14:anchorId="4FEAB521" wp14:editId="56451888">
            <wp:extent cx="5274310" cy="27609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E6" w:rsidRDefault="00240FE6" w:rsidP="008338EE">
      <w:pPr>
        <w:pStyle w:val="ac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6</w:t>
      </w:r>
      <w:r>
        <w:fldChar w:fldCharType="end"/>
      </w:r>
      <w:r>
        <w:rPr>
          <w:rFonts w:hint="eastAsia"/>
        </w:rPr>
        <w:t>编写计算器类</w:t>
      </w:r>
    </w:p>
    <w:p w:rsidR="008338EE" w:rsidRDefault="008338EE" w:rsidP="008338EE">
      <w:pPr>
        <w:keepNext/>
        <w:ind w:firstLine="360"/>
      </w:pPr>
      <w:r>
        <w:rPr>
          <w:noProof/>
        </w:rPr>
        <w:lastRenderedPageBreak/>
        <w:drawing>
          <wp:inline distT="0" distB="0" distL="0" distR="0" wp14:anchorId="3F53EBEA" wp14:editId="488A5BB2">
            <wp:extent cx="5274310" cy="2660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E" w:rsidRPr="008338EE" w:rsidRDefault="008338EE" w:rsidP="008338EE">
      <w:pPr>
        <w:pStyle w:val="ac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66BB">
        <w:rPr>
          <w:noProof/>
        </w:rPr>
        <w:t>7</w:t>
      </w:r>
      <w:r>
        <w:fldChar w:fldCharType="end"/>
      </w:r>
      <w:r>
        <w:rPr>
          <w:rFonts w:hint="eastAsia"/>
        </w:rPr>
        <w:t>连接计算器与</w:t>
      </w:r>
      <w:r>
        <w:rPr>
          <w:rFonts w:hint="eastAsia"/>
        </w:rPr>
        <w:t>UI</w:t>
      </w:r>
    </w:p>
    <w:p w:rsidR="008A574C" w:rsidRDefault="008A574C" w:rsidP="008A574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调试运行</w:t>
      </w:r>
    </w:p>
    <w:p w:rsidR="00AD46F9" w:rsidRPr="00962639" w:rsidRDefault="00AD46F9" w:rsidP="00AD46F9">
      <w:pPr>
        <w:pStyle w:val="ab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176978" wp14:editId="5FB3FF3C">
            <wp:extent cx="4476750" cy="5210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E8" w:rsidRDefault="00FC4BE8" w:rsidP="00FC4BE8">
      <w:pPr>
        <w:pStyle w:val="1"/>
      </w:pPr>
      <w:r>
        <w:rPr>
          <w:rFonts w:hint="eastAsia"/>
        </w:rPr>
        <w:lastRenderedPageBreak/>
        <w:t>运行效果</w:t>
      </w:r>
    </w:p>
    <w:p w:rsidR="005166BB" w:rsidRDefault="005166BB" w:rsidP="00FC4BE8">
      <w:pPr>
        <w:sectPr w:rsidR="005166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166BB" w:rsidRDefault="005166BB" w:rsidP="005166BB">
      <w:pPr>
        <w:keepNext/>
        <w:jc w:val="center"/>
      </w:pPr>
      <w:r>
        <w:rPr>
          <w:noProof/>
        </w:rPr>
        <w:drawing>
          <wp:inline distT="0" distB="0" distL="0" distR="0" wp14:anchorId="4D5F4197" wp14:editId="45D2DC13">
            <wp:extent cx="2119782" cy="24670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4071" cy="24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BB" w:rsidRDefault="005166BB" w:rsidP="005166BB">
      <w:pPr>
        <w:pStyle w:val="ac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运行程序</w:t>
      </w:r>
    </w:p>
    <w:p w:rsidR="005166BB" w:rsidRDefault="005166BB" w:rsidP="005166BB">
      <w:pPr>
        <w:keepNext/>
        <w:jc w:val="center"/>
      </w:pPr>
      <w:r>
        <w:rPr>
          <w:noProof/>
        </w:rPr>
        <w:drawing>
          <wp:inline distT="0" distB="0" distL="0" distR="0" wp14:anchorId="52E00A2C" wp14:editId="23F090F0">
            <wp:extent cx="2132565" cy="2481943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3366" cy="25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E8" w:rsidRPr="00FC4BE8" w:rsidRDefault="005166BB" w:rsidP="005166BB">
      <w:pPr>
        <w:pStyle w:val="ac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输入表达式并计算</w:t>
      </w:r>
    </w:p>
    <w:p w:rsidR="005166BB" w:rsidRDefault="005166BB" w:rsidP="00FC4BE8">
      <w:pPr>
        <w:pStyle w:val="1"/>
        <w:sectPr w:rsidR="005166BB" w:rsidSect="005166B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5166BB" w:rsidRDefault="005166BB" w:rsidP="00FC4BE8">
      <w:pPr>
        <w:pStyle w:val="1"/>
      </w:pPr>
      <w:r>
        <w:rPr>
          <w:rFonts w:hint="eastAsia"/>
        </w:rPr>
        <w:t>总结</w:t>
      </w:r>
    </w:p>
    <w:p w:rsidR="005A450E" w:rsidRDefault="009A6F1D" w:rsidP="005A450E">
      <w:pPr>
        <w:ind w:firstLine="420"/>
        <w:rPr>
          <w:rFonts w:hint="eastAsia"/>
        </w:rPr>
      </w:pPr>
      <w:r>
        <w:rPr>
          <w:rFonts w:hint="eastAsia"/>
        </w:rPr>
        <w:t>本次程序设计实验进行得比较</w:t>
      </w:r>
      <w:r w:rsidR="00B23EDF">
        <w:rPr>
          <w:rFonts w:hint="eastAsia"/>
        </w:rPr>
        <w:t>顺利</w:t>
      </w:r>
      <w:r>
        <w:rPr>
          <w:rFonts w:hint="eastAsia"/>
        </w:rPr>
        <w:t>。</w:t>
      </w:r>
      <w:r w:rsidR="00B23EDF">
        <w:rPr>
          <w:rFonts w:hint="eastAsia"/>
        </w:rPr>
        <w:t>一方面是自己选择了一个比较简单的题目，另一方面是自己从过去的经验</w:t>
      </w:r>
      <w:r w:rsidR="006366E5">
        <w:rPr>
          <w:rFonts w:hint="eastAsia"/>
        </w:rPr>
        <w:t>知道要严格遵循创建MFC应用程序的流程</w:t>
      </w:r>
      <w:r w:rsidR="00205B14">
        <w:rPr>
          <w:rFonts w:hint="eastAsia"/>
        </w:rPr>
        <w:t>（先创建视图，调整控件的标识符</w:t>
      </w:r>
      <w:r w:rsidR="009A19BC">
        <w:rPr>
          <w:rFonts w:hint="eastAsia"/>
        </w:rPr>
        <w:t>，再添加事件处理函数</w:t>
      </w:r>
      <w:r w:rsidR="00B14BCC">
        <w:rPr>
          <w:rFonts w:hint="eastAsia"/>
        </w:rPr>
        <w:t>）</w:t>
      </w:r>
      <w:r w:rsidR="009A19BC">
        <w:rPr>
          <w:rFonts w:hint="eastAsia"/>
        </w:rPr>
        <w:t>，否则后期</w:t>
      </w:r>
      <w:r w:rsidR="00940254">
        <w:rPr>
          <w:rFonts w:hint="eastAsia"/>
        </w:rPr>
        <w:t>修改代码会出现很多的问题</w:t>
      </w:r>
      <w:r w:rsidR="005A450E">
        <w:rPr>
          <w:rFonts w:hint="eastAsia"/>
        </w:rPr>
        <w:t>。</w:t>
      </w:r>
      <w:r w:rsidR="005A20B3">
        <w:rPr>
          <w:rFonts w:hint="eastAsia"/>
        </w:rPr>
        <w:t>因为复用了程序设计实验1的表达式计算的代码，</w:t>
      </w:r>
      <w:r w:rsidR="00EC344F">
        <w:rPr>
          <w:rFonts w:hint="eastAsia"/>
        </w:rPr>
        <w:t>编程中也没有涉及</w:t>
      </w:r>
      <w:r w:rsidR="00A67DBC">
        <w:rPr>
          <w:rFonts w:hint="eastAsia"/>
        </w:rPr>
        <w:t>文档类</w:t>
      </w:r>
      <w:r w:rsidR="00810528">
        <w:rPr>
          <w:rFonts w:hint="eastAsia"/>
        </w:rPr>
        <w:t>，</w:t>
      </w:r>
      <w:r w:rsidR="00DD1C11">
        <w:rPr>
          <w:rFonts w:hint="eastAsia"/>
        </w:rPr>
        <w:t>程序的编写上没有</w:t>
      </w:r>
      <w:r w:rsidR="00E86B73">
        <w:rPr>
          <w:rFonts w:hint="eastAsia"/>
        </w:rPr>
        <w:t>多少</w:t>
      </w:r>
      <w:r w:rsidR="005D4952">
        <w:rPr>
          <w:rFonts w:hint="eastAsia"/>
        </w:rPr>
        <w:t>困难</w:t>
      </w:r>
      <w:r w:rsidR="00800BDC">
        <w:rPr>
          <w:rFonts w:hint="eastAsia"/>
        </w:rPr>
        <w:t>。</w:t>
      </w:r>
    </w:p>
    <w:p w:rsidR="006233A9" w:rsidRDefault="00C92F9F" w:rsidP="00017A6D">
      <w:pPr>
        <w:ind w:firstLine="420"/>
      </w:pPr>
      <w:r>
        <w:rPr>
          <w:rFonts w:hint="eastAsia"/>
        </w:rPr>
        <w:t>最后结合自己的</w:t>
      </w:r>
      <w:r w:rsidR="001742CC">
        <w:rPr>
          <w:rFonts w:hint="eastAsia"/>
        </w:rPr>
        <w:t>实际</w:t>
      </w:r>
      <w:r>
        <w:rPr>
          <w:rFonts w:hint="eastAsia"/>
        </w:rPr>
        <w:t>使用体会分析MFC这种编程框架的优缺点。</w:t>
      </w:r>
      <w:r w:rsidR="005206DC">
        <w:rPr>
          <w:rFonts w:hint="eastAsia"/>
        </w:rPr>
        <w:t>MFC的一大思想是包装，</w:t>
      </w:r>
      <w:r w:rsidR="00492DE4">
        <w:rPr>
          <w:rFonts w:hint="eastAsia"/>
        </w:rPr>
        <w:t>MFC包装了常用的Windows编程API</w:t>
      </w:r>
      <w:r w:rsidR="00724423">
        <w:rPr>
          <w:rFonts w:hint="eastAsia"/>
        </w:rPr>
        <w:t>，以一套完整的类库的形式提供给使用者，使用者不用直接利用Windows</w:t>
      </w:r>
      <w:r w:rsidR="00724423">
        <w:t xml:space="preserve"> </w:t>
      </w:r>
      <w:r w:rsidR="00724423">
        <w:rPr>
          <w:rFonts w:hint="eastAsia"/>
        </w:rPr>
        <w:t>API就能编写出在Windows平台上运行的程序，大大简化了</w:t>
      </w:r>
      <w:r w:rsidR="00C13B2F">
        <w:rPr>
          <w:rFonts w:hint="eastAsia"/>
        </w:rPr>
        <w:t>开发Windows程序</w:t>
      </w:r>
      <w:r w:rsidR="00724423">
        <w:rPr>
          <w:rFonts w:hint="eastAsia"/>
        </w:rPr>
        <w:t>流程。</w:t>
      </w:r>
      <w:r w:rsidR="00F45026">
        <w:rPr>
          <w:rFonts w:hint="eastAsia"/>
        </w:rPr>
        <w:t>个人感觉</w:t>
      </w:r>
      <w:r w:rsidR="00F41D11">
        <w:rPr>
          <w:rFonts w:hint="eastAsia"/>
        </w:rPr>
        <w:t>MFC最大的问题是</w:t>
      </w:r>
      <w:r w:rsidR="00DB6A9C">
        <w:rPr>
          <w:rFonts w:hint="eastAsia"/>
        </w:rPr>
        <w:t>“不方便”</w:t>
      </w:r>
      <w:r w:rsidR="00F41D11">
        <w:rPr>
          <w:rFonts w:hint="eastAsia"/>
        </w:rPr>
        <w:t>，MFC从VC</w:t>
      </w:r>
      <w:r w:rsidR="00F41D11">
        <w:t xml:space="preserve"> </w:t>
      </w:r>
      <w:r w:rsidR="00F41D11">
        <w:rPr>
          <w:rFonts w:hint="eastAsia"/>
        </w:rPr>
        <w:t>6.0开始到V</w:t>
      </w:r>
      <w:r w:rsidR="00F41D11">
        <w:t>S2017</w:t>
      </w:r>
      <w:r w:rsidR="00F41D11">
        <w:rPr>
          <w:rFonts w:hint="eastAsia"/>
        </w:rPr>
        <w:t>，</w:t>
      </w:r>
      <w:r w:rsidR="004A3C74">
        <w:rPr>
          <w:rFonts w:hint="eastAsia"/>
        </w:rPr>
        <w:t>似乎历代的</w:t>
      </w:r>
      <w:r w:rsidR="00F41D11">
        <w:rPr>
          <w:rFonts w:hint="eastAsia"/>
        </w:rPr>
        <w:t>代码</w:t>
      </w:r>
      <w:bookmarkStart w:id="0" w:name="_GoBack"/>
      <w:bookmarkEnd w:id="0"/>
      <w:r w:rsidR="00F41D11">
        <w:rPr>
          <w:rFonts w:hint="eastAsia"/>
        </w:rPr>
        <w:t>编辑器都存在</w:t>
      </w:r>
      <w:r w:rsidR="00083C18">
        <w:rPr>
          <w:rFonts w:hint="eastAsia"/>
        </w:rPr>
        <w:t>不足</w:t>
      </w:r>
      <w:r w:rsidR="00F41D11">
        <w:rPr>
          <w:rFonts w:hint="eastAsia"/>
        </w:rPr>
        <w:t>（</w:t>
      </w:r>
      <w:r w:rsidR="00397E12">
        <w:rPr>
          <w:rFonts w:hint="eastAsia"/>
        </w:rPr>
        <w:t>比如，为一个控件添加</w:t>
      </w:r>
      <w:r w:rsidR="002D0EB9">
        <w:rPr>
          <w:rFonts w:hint="eastAsia"/>
        </w:rPr>
        <w:t>了消息处理函数之后改变这个控件的ID号，已有的代码并不会自动重构</w:t>
      </w:r>
      <w:r w:rsidR="008905BA">
        <w:rPr>
          <w:rFonts w:hint="eastAsia"/>
        </w:rPr>
        <w:t>，而是需要程序员手动修改代码中的</w:t>
      </w:r>
      <w:r w:rsidR="00C947EE">
        <w:rPr>
          <w:rFonts w:hint="eastAsia"/>
        </w:rPr>
        <w:t>几处</w:t>
      </w:r>
      <w:r w:rsidR="004F1047">
        <w:rPr>
          <w:rFonts w:hint="eastAsia"/>
        </w:rPr>
        <w:t>。在这个</w:t>
      </w:r>
      <w:r w:rsidR="006078C5">
        <w:rPr>
          <w:rFonts w:hint="eastAsia"/>
        </w:rPr>
        <w:t>不足</w:t>
      </w:r>
      <w:r w:rsidR="004F1047">
        <w:rPr>
          <w:rFonts w:hint="eastAsia"/>
        </w:rPr>
        <w:t>上，</w:t>
      </w:r>
      <w:proofErr w:type="gramStart"/>
      <w:r w:rsidR="004F1047">
        <w:rPr>
          <w:rFonts w:hint="eastAsia"/>
        </w:rPr>
        <w:t>易语言</w:t>
      </w:r>
      <w:proofErr w:type="gramEnd"/>
      <w:r w:rsidR="004F1047">
        <w:rPr>
          <w:rFonts w:hint="eastAsia"/>
        </w:rPr>
        <w:t>甚至比MFC</w:t>
      </w:r>
      <w:r w:rsidR="00161402">
        <w:rPr>
          <w:rFonts w:hint="eastAsia"/>
        </w:rPr>
        <w:t>好用</w:t>
      </w:r>
      <w:r w:rsidR="00F41D11">
        <w:rPr>
          <w:rFonts w:hint="eastAsia"/>
        </w:rPr>
        <w:t>）</w:t>
      </w:r>
      <w:r w:rsidR="00716C94">
        <w:rPr>
          <w:rFonts w:hint="eastAsia"/>
        </w:rPr>
        <w:t>。</w:t>
      </w:r>
      <w:r w:rsidR="00F55C97">
        <w:rPr>
          <w:rFonts w:hint="eastAsia"/>
        </w:rPr>
        <w:t>在MFC中，控件与变量是分开的，需要用DDX机制将变量和函数映射在一起</w:t>
      </w:r>
      <w:r w:rsidR="009918B1">
        <w:rPr>
          <w:rFonts w:hint="eastAsia"/>
        </w:rPr>
        <w:t>。</w:t>
      </w:r>
      <w:r w:rsidR="00B56BAF">
        <w:rPr>
          <w:rFonts w:hint="eastAsia"/>
        </w:rPr>
        <w:t>在使用C#的UWP编程中</w:t>
      </w:r>
      <w:r w:rsidR="00D64838">
        <w:rPr>
          <w:rFonts w:hint="eastAsia"/>
        </w:rPr>
        <w:t>，控件本身就是</w:t>
      </w:r>
      <w:r w:rsidR="00286108">
        <w:rPr>
          <w:rFonts w:hint="eastAsia"/>
        </w:rPr>
        <w:t>类中的一个变量，即控件与变量的映射对于程序员来说是完全透明的。</w:t>
      </w:r>
      <w:r w:rsidR="00D87D3C">
        <w:rPr>
          <w:rFonts w:hint="eastAsia"/>
        </w:rPr>
        <w:t>个人更喜欢透明的方式，因为这样减少了程序员的工作。</w:t>
      </w:r>
    </w:p>
    <w:p w:rsidR="00753078" w:rsidRPr="009A6F1D" w:rsidRDefault="00591121" w:rsidP="00017A6D">
      <w:pPr>
        <w:ind w:firstLine="420"/>
        <w:rPr>
          <w:rFonts w:hint="eastAsia"/>
        </w:rPr>
      </w:pPr>
      <w:r>
        <w:rPr>
          <w:rFonts w:hint="eastAsia"/>
        </w:rPr>
        <w:t>总结一下就是</w:t>
      </w:r>
      <w:r w:rsidR="00753078">
        <w:rPr>
          <w:rFonts w:hint="eastAsia"/>
        </w:rPr>
        <w:t>，既要</w:t>
      </w:r>
      <w:r w:rsidR="007206FC">
        <w:rPr>
          <w:rFonts w:hint="eastAsia"/>
        </w:rPr>
        <w:t>设法把</w:t>
      </w:r>
      <w:r w:rsidR="007206FC">
        <w:t>MFC</w:t>
      </w:r>
      <w:r w:rsidR="00753078">
        <w:rPr>
          <w:rFonts w:hint="eastAsia"/>
        </w:rPr>
        <w:t>学好，也不能止步于MFC</w:t>
      </w:r>
      <w:r w:rsidR="006233A9">
        <w:rPr>
          <w:rFonts w:hint="eastAsia"/>
        </w:rPr>
        <w:t>。</w:t>
      </w:r>
    </w:p>
    <w:p w:rsidR="00FC4BE8" w:rsidRDefault="005166BB" w:rsidP="00716C94">
      <w:pPr>
        <w:pStyle w:val="1"/>
        <w:numPr>
          <w:ilvl w:val="0"/>
          <w:numId w:val="0"/>
        </w:numPr>
      </w:pPr>
      <w:r>
        <w:rPr>
          <w:rFonts w:hint="eastAsia"/>
        </w:rPr>
        <w:t>附</w:t>
      </w:r>
      <w:r w:rsidR="00161212">
        <w:rPr>
          <w:rFonts w:hint="eastAsia"/>
        </w:rPr>
        <w:t>源代码和应用程序</w:t>
      </w:r>
    </w:p>
    <w:p w:rsidR="00FC4BE8" w:rsidRPr="00FC4BE8" w:rsidRDefault="0055755F" w:rsidP="00FC4BE8">
      <w:pPr>
        <w:rPr>
          <w:rFonts w:hint="eastAsia"/>
        </w:rPr>
      </w:pPr>
      <w:r>
        <w:object w:dxaOrig="1960" w:dyaOrig="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26.9pt;height:52.65pt" o:ole="">
            <v:imagedata r:id="rId17" o:title=""/>
          </v:shape>
          <o:OLEObject Type="Embed" ProgID="Package" ShapeID="_x0000_i1029" DrawAspect="Content" ObjectID="_1589786515" r:id="rId18"/>
        </w:object>
      </w:r>
      <w:r>
        <w:object w:dxaOrig="1503" w:dyaOrig="1044">
          <v:shape id="_x0000_i1025" type="#_x0000_t75" style="width:75.15pt;height:52.2pt" o:ole="">
            <v:imagedata r:id="rId19" o:title=""/>
          </v:shape>
          <o:OLEObject Type="Embed" ProgID="Package" ShapeID="_x0000_i1025" DrawAspect="Icon" ObjectID="_1589786516" r:id="rId20"/>
        </w:object>
      </w:r>
    </w:p>
    <w:sectPr w:rsidR="00FC4BE8" w:rsidRPr="00FC4BE8" w:rsidSect="005166BB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4666" w:rsidRDefault="00F04666" w:rsidP="00310BA7">
      <w:r>
        <w:separator/>
      </w:r>
    </w:p>
  </w:endnote>
  <w:endnote w:type="continuationSeparator" w:id="0">
    <w:p w:rsidR="00F04666" w:rsidRDefault="00F04666" w:rsidP="00310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4666" w:rsidRDefault="00F04666" w:rsidP="00310BA7">
      <w:r>
        <w:separator/>
      </w:r>
    </w:p>
  </w:footnote>
  <w:footnote w:type="continuationSeparator" w:id="0">
    <w:p w:rsidR="00F04666" w:rsidRDefault="00F04666" w:rsidP="00310B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B116F"/>
    <w:multiLevelType w:val="hybridMultilevel"/>
    <w:tmpl w:val="F0688558"/>
    <w:lvl w:ilvl="0" w:tplc="3F2CD364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6F00FE"/>
    <w:multiLevelType w:val="hybridMultilevel"/>
    <w:tmpl w:val="0896AE4E"/>
    <w:lvl w:ilvl="0" w:tplc="D7325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F34F78"/>
    <w:multiLevelType w:val="hybridMultilevel"/>
    <w:tmpl w:val="F53A446E"/>
    <w:lvl w:ilvl="0" w:tplc="AB847EA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959"/>
    <w:rsid w:val="00000227"/>
    <w:rsid w:val="00017A6D"/>
    <w:rsid w:val="00083C18"/>
    <w:rsid w:val="0009293F"/>
    <w:rsid w:val="00092AC6"/>
    <w:rsid w:val="000A13BF"/>
    <w:rsid w:val="000F3C11"/>
    <w:rsid w:val="0016116F"/>
    <w:rsid w:val="00161212"/>
    <w:rsid w:val="00161402"/>
    <w:rsid w:val="001742CC"/>
    <w:rsid w:val="00205B14"/>
    <w:rsid w:val="00240FE6"/>
    <w:rsid w:val="00257445"/>
    <w:rsid w:val="00286108"/>
    <w:rsid w:val="002C69BC"/>
    <w:rsid w:val="002D0EB9"/>
    <w:rsid w:val="00310BA7"/>
    <w:rsid w:val="00397E12"/>
    <w:rsid w:val="003F120D"/>
    <w:rsid w:val="00444C1B"/>
    <w:rsid w:val="0046154B"/>
    <w:rsid w:val="00492DE4"/>
    <w:rsid w:val="004A3C74"/>
    <w:rsid w:val="004F1047"/>
    <w:rsid w:val="005166BB"/>
    <w:rsid w:val="005206DC"/>
    <w:rsid w:val="0055755F"/>
    <w:rsid w:val="00561FD8"/>
    <w:rsid w:val="00591121"/>
    <w:rsid w:val="005A20B3"/>
    <w:rsid w:val="005A450E"/>
    <w:rsid w:val="005D4952"/>
    <w:rsid w:val="005F1959"/>
    <w:rsid w:val="006078C5"/>
    <w:rsid w:val="006233A9"/>
    <w:rsid w:val="006366E5"/>
    <w:rsid w:val="006554D2"/>
    <w:rsid w:val="006941AD"/>
    <w:rsid w:val="006F54AB"/>
    <w:rsid w:val="00716C94"/>
    <w:rsid w:val="007206FC"/>
    <w:rsid w:val="00724423"/>
    <w:rsid w:val="00734D44"/>
    <w:rsid w:val="00753078"/>
    <w:rsid w:val="00754B5C"/>
    <w:rsid w:val="007E4348"/>
    <w:rsid w:val="00800BDC"/>
    <w:rsid w:val="00810528"/>
    <w:rsid w:val="0081079B"/>
    <w:rsid w:val="00832B3D"/>
    <w:rsid w:val="008338EE"/>
    <w:rsid w:val="008905BA"/>
    <w:rsid w:val="008A574C"/>
    <w:rsid w:val="008D3E8B"/>
    <w:rsid w:val="008F4A69"/>
    <w:rsid w:val="00940254"/>
    <w:rsid w:val="00962639"/>
    <w:rsid w:val="009918B1"/>
    <w:rsid w:val="009A19BC"/>
    <w:rsid w:val="009A1AA7"/>
    <w:rsid w:val="009A6F1D"/>
    <w:rsid w:val="00A67DBC"/>
    <w:rsid w:val="00AD46F9"/>
    <w:rsid w:val="00AD7B46"/>
    <w:rsid w:val="00B14BCC"/>
    <w:rsid w:val="00B20F07"/>
    <w:rsid w:val="00B23EDF"/>
    <w:rsid w:val="00B56BAF"/>
    <w:rsid w:val="00B94AEA"/>
    <w:rsid w:val="00C10719"/>
    <w:rsid w:val="00C13B2F"/>
    <w:rsid w:val="00C45447"/>
    <w:rsid w:val="00C92F9F"/>
    <w:rsid w:val="00C947EE"/>
    <w:rsid w:val="00D64838"/>
    <w:rsid w:val="00D87D3C"/>
    <w:rsid w:val="00DB6A9C"/>
    <w:rsid w:val="00DD1C11"/>
    <w:rsid w:val="00DD4704"/>
    <w:rsid w:val="00DD793C"/>
    <w:rsid w:val="00E01993"/>
    <w:rsid w:val="00E31CCF"/>
    <w:rsid w:val="00E44F2A"/>
    <w:rsid w:val="00E86B73"/>
    <w:rsid w:val="00EC344F"/>
    <w:rsid w:val="00F04666"/>
    <w:rsid w:val="00F11A47"/>
    <w:rsid w:val="00F21B36"/>
    <w:rsid w:val="00F41D11"/>
    <w:rsid w:val="00F45026"/>
    <w:rsid w:val="00F55C97"/>
    <w:rsid w:val="00FC4BE8"/>
    <w:rsid w:val="00FD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E5446"/>
  <w15:chartTrackingRefBased/>
  <w15:docId w15:val="{19256877-1677-469E-AFA3-48E0850D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079B"/>
    <w:pPr>
      <w:keepNext/>
      <w:keepLines/>
      <w:numPr>
        <w:numId w:val="1"/>
      </w:numPr>
      <w:tabs>
        <w:tab w:val="left" w:pos="567"/>
      </w:tabs>
      <w:spacing w:before="340" w:after="330" w:line="578" w:lineRule="auto"/>
      <w:ind w:left="426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41AD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43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81079B"/>
    <w:rPr>
      <w:b/>
      <w:bCs/>
      <w:kern w:val="44"/>
      <w:sz w:val="24"/>
      <w:szCs w:val="44"/>
    </w:rPr>
  </w:style>
  <w:style w:type="paragraph" w:styleId="a4">
    <w:name w:val="Title"/>
    <w:basedOn w:val="a"/>
    <w:next w:val="a"/>
    <w:link w:val="a5"/>
    <w:uiPriority w:val="10"/>
    <w:qFormat/>
    <w:rsid w:val="00AD7B46"/>
    <w:pPr>
      <w:spacing w:before="240" w:after="48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5">
    <w:name w:val="标题 字符"/>
    <w:basedOn w:val="a0"/>
    <w:link w:val="a4"/>
    <w:uiPriority w:val="10"/>
    <w:rsid w:val="00AD7B46"/>
    <w:rPr>
      <w:rFonts w:asciiTheme="majorHAnsi" w:eastAsiaTheme="majorEastAsia" w:hAnsiTheme="majorHAnsi" w:cstheme="majorBidi"/>
      <w:b/>
      <w:bCs/>
      <w:sz w:val="44"/>
      <w:szCs w:val="32"/>
    </w:rPr>
  </w:style>
  <w:style w:type="character" w:styleId="a6">
    <w:name w:val="Placeholder Text"/>
    <w:basedOn w:val="a0"/>
    <w:uiPriority w:val="99"/>
    <w:semiHidden/>
    <w:rsid w:val="00F21B36"/>
    <w:rPr>
      <w:color w:val="808080"/>
    </w:rPr>
  </w:style>
  <w:style w:type="paragraph" w:styleId="a7">
    <w:name w:val="header"/>
    <w:basedOn w:val="a"/>
    <w:link w:val="a8"/>
    <w:uiPriority w:val="99"/>
    <w:unhideWhenUsed/>
    <w:rsid w:val="00310B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10BA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10B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10BA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6941AD"/>
    <w:rPr>
      <w:rFonts w:asciiTheme="majorHAnsi" w:hAnsiTheme="majorHAnsi" w:cstheme="majorBidi"/>
      <w:b/>
      <w:bCs/>
      <w:szCs w:val="32"/>
    </w:rPr>
  </w:style>
  <w:style w:type="paragraph" w:styleId="ab">
    <w:name w:val="List Paragraph"/>
    <w:basedOn w:val="a"/>
    <w:uiPriority w:val="34"/>
    <w:qFormat/>
    <w:rsid w:val="00962639"/>
    <w:pPr>
      <w:ind w:firstLineChars="200" w:firstLine="420"/>
    </w:pPr>
  </w:style>
  <w:style w:type="paragraph" w:styleId="ac">
    <w:name w:val="caption"/>
    <w:basedOn w:val="a"/>
    <w:next w:val="a"/>
    <w:uiPriority w:val="35"/>
    <w:unhideWhenUsed/>
    <w:qFormat/>
    <w:rsid w:val="0096263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ght\Documents\GitHub\gzhu-coder\freshman\&#38754;&#21521;&#23545;&#35937;&#31243;&#24207;&#35774;&#35745;&#23454;&#39564;\&#31243;&#24207;&#35774;&#35745;&#23454;&#39564;&#25253;&#2157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程序设计实验报告模板.dotx</Template>
  <TotalTime>110</TotalTime>
  <Pages>6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谢金宏</dc:creator>
  <cp:keywords/>
  <dc:description/>
  <cp:lastModifiedBy>谢 金宏</cp:lastModifiedBy>
  <cp:revision>68</cp:revision>
  <dcterms:created xsi:type="dcterms:W3CDTF">2018-06-06T00:41:00Z</dcterms:created>
  <dcterms:modified xsi:type="dcterms:W3CDTF">2018-06-06T02:34:00Z</dcterms:modified>
</cp:coreProperties>
</file>